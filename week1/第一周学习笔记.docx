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755C702" w14:textId="77777777" w:rsidR="000D63B8" w:rsidRPr="00D9584E" w:rsidRDefault="00FF2387">
      <w:pPr>
        <w:pStyle w:val="1"/>
        <w:autoSpaceDN w:val="0"/>
        <w:ind w:firstLineChars="0" w:firstLine="0"/>
        <w:jc w:val="center"/>
        <w:rPr>
          <w:rFonts w:ascii="幼圆" w:eastAsia="幼圆"/>
          <w:b/>
          <w:color w:val="000000"/>
          <w:spacing w:val="16"/>
          <w:sz w:val="28"/>
          <w:szCs w:val="28"/>
        </w:rPr>
      </w:pPr>
      <w:r w:rsidRPr="00D9584E">
        <w:rPr>
          <w:rFonts w:ascii="幼圆" w:eastAsia="幼圆" w:hint="eastAsia"/>
          <w:b/>
          <w:color w:val="000000"/>
          <w:spacing w:val="16"/>
          <w:sz w:val="28"/>
          <w:szCs w:val="28"/>
        </w:rPr>
        <w:t>第一周学习笔记</w:t>
      </w:r>
    </w:p>
    <w:p w14:paraId="70C06281" w14:textId="6F82DFC3" w:rsidR="000D63B8" w:rsidRDefault="0094404D">
      <w:pPr>
        <w:pStyle w:val="1"/>
        <w:autoSpaceDN w:val="0"/>
        <w:ind w:firstLineChars="0" w:firstLine="0"/>
        <w:jc w:val="center"/>
        <w:rPr>
          <w:rFonts w:ascii="幼圆" w:eastAsia="幼圆"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color w:val="000000"/>
          <w:spacing w:val="16"/>
          <w:sz w:val="28"/>
          <w:szCs w:val="28"/>
        </w:rPr>
        <w:t>05</w:t>
      </w:r>
      <w:r w:rsidR="00FF2387">
        <w:rPr>
          <w:rFonts w:ascii="幼圆" w:eastAsia="幼圆" w:hint="eastAsia"/>
          <w:color w:val="000000"/>
          <w:spacing w:val="16"/>
          <w:sz w:val="28"/>
          <w:szCs w:val="28"/>
        </w:rPr>
        <w:t>月</w:t>
      </w:r>
      <w:r>
        <w:rPr>
          <w:rFonts w:ascii="幼圆" w:eastAsia="幼圆" w:hint="eastAsia"/>
          <w:color w:val="000000"/>
          <w:spacing w:val="16"/>
          <w:sz w:val="28"/>
          <w:szCs w:val="28"/>
        </w:rPr>
        <w:t>1</w:t>
      </w:r>
      <w:r w:rsidR="003438A2">
        <w:rPr>
          <w:rFonts w:ascii="幼圆" w:eastAsia="幼圆" w:hint="eastAsia"/>
          <w:color w:val="000000"/>
          <w:spacing w:val="16"/>
          <w:sz w:val="28"/>
          <w:szCs w:val="28"/>
        </w:rPr>
        <w:t>2</w:t>
      </w:r>
      <w:r w:rsidR="00FF2387">
        <w:rPr>
          <w:rFonts w:ascii="幼圆" w:eastAsia="幼圆" w:hint="eastAsia"/>
          <w:color w:val="000000"/>
          <w:spacing w:val="16"/>
          <w:sz w:val="28"/>
          <w:szCs w:val="28"/>
        </w:rPr>
        <w:t>日</w:t>
      </w:r>
    </w:p>
    <w:p w14:paraId="1F8FD358" w14:textId="1082D53E" w:rsidR="00EC22A6" w:rsidRDefault="00D9584E" w:rsidP="0007265E">
      <w:pPr>
        <w:pStyle w:val="1"/>
        <w:numPr>
          <w:ilvl w:val="0"/>
          <w:numId w:val="2"/>
        </w:numPr>
        <w:autoSpaceDN w:val="0"/>
        <w:spacing w:line="420" w:lineRule="exact"/>
        <w:ind w:firstLineChars="0"/>
        <w:jc w:val="left"/>
        <w:outlineLvl w:val="0"/>
        <w:rPr>
          <w:rFonts w:ascii="幼圆" w:eastAsia="幼圆"/>
          <w:b/>
          <w:color w:val="000000"/>
          <w:spacing w:val="16"/>
          <w:sz w:val="28"/>
          <w:szCs w:val="28"/>
        </w:rPr>
      </w:pPr>
      <w:r w:rsidRPr="00140634">
        <w:rPr>
          <w:rFonts w:ascii="幼圆" w:eastAsia="幼圆" w:hint="eastAsia"/>
          <w:b/>
          <w:color w:val="000000"/>
          <w:spacing w:val="16"/>
          <w:sz w:val="28"/>
          <w:szCs w:val="28"/>
        </w:rPr>
        <w:t>环境变量意义</w:t>
      </w:r>
    </w:p>
    <w:p w14:paraId="1C374C9D" w14:textId="761E3A60" w:rsidR="0007265E" w:rsidRPr="00FF1980" w:rsidRDefault="0007265E" w:rsidP="0007265E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将程序路径告诉系统，使程序在任意目录下都可以执行</w:t>
      </w:r>
    </w:p>
    <w:p w14:paraId="6BABA0C5" w14:textId="0EF165DA" w:rsidR="00EC22A6" w:rsidRDefault="00511827" w:rsidP="0007265E">
      <w:pPr>
        <w:pStyle w:val="1"/>
        <w:numPr>
          <w:ilvl w:val="0"/>
          <w:numId w:val="2"/>
        </w:numPr>
        <w:autoSpaceDN w:val="0"/>
        <w:spacing w:before="240" w:line="420" w:lineRule="exact"/>
        <w:ind w:firstLineChars="0"/>
        <w:jc w:val="left"/>
        <w:outlineLvl w:val="0"/>
        <w:rPr>
          <w:rFonts w:ascii="幼圆" w:eastAsia="幼圆"/>
          <w:b/>
          <w:color w:val="000000"/>
          <w:spacing w:val="16"/>
          <w:sz w:val="28"/>
          <w:szCs w:val="28"/>
        </w:rPr>
      </w:pPr>
      <w:r w:rsidRPr="00140634">
        <w:rPr>
          <w:rFonts w:ascii="幼圆" w:eastAsia="幼圆"/>
          <w:b/>
          <w:color w:val="000000"/>
          <w:spacing w:val="16"/>
          <w:sz w:val="28"/>
          <w:szCs w:val="28"/>
        </w:rPr>
        <w:t>java</w:t>
      </w:r>
      <w:r w:rsidR="00EC22A6" w:rsidRPr="00140634">
        <w:rPr>
          <w:rFonts w:ascii="幼圆" w:eastAsia="幼圆"/>
          <w:b/>
          <w:color w:val="000000"/>
          <w:spacing w:val="16"/>
          <w:sz w:val="28"/>
          <w:szCs w:val="28"/>
        </w:rPr>
        <w:t>命令行基本操作指令</w:t>
      </w:r>
    </w:p>
    <w:p w14:paraId="5A38AEED" w14:textId="77777777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javac</w:t>
      </w:r>
      <w:r w:rsidRPr="00FF1980">
        <w:rPr>
          <w:rFonts w:ascii="宋体" w:hAnsi="宋体"/>
          <w:sz w:val="24"/>
          <w:szCs w:val="24"/>
        </w:rPr>
        <w:t xml:space="preserve"> </w:t>
      </w:r>
      <w:r w:rsidRPr="00FF1980">
        <w:rPr>
          <w:rFonts w:ascii="宋体" w:hAnsi="宋体" w:hint="eastAsia"/>
          <w:sz w:val="24"/>
          <w:szCs w:val="24"/>
        </w:rPr>
        <w:t xml:space="preserve"> #编译 ***.java 文件生成 ***.class 文件；</w:t>
      </w:r>
    </w:p>
    <w:p w14:paraId="5DDD08B4" w14:textId="24FDCB01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 xml:space="preserve">java </w:t>
      </w:r>
      <w:r w:rsidRPr="00FF1980">
        <w:rPr>
          <w:rFonts w:ascii="宋体" w:hAnsi="宋体"/>
          <w:sz w:val="24"/>
          <w:szCs w:val="24"/>
        </w:rPr>
        <w:t xml:space="preserve">  </w:t>
      </w:r>
      <w:r w:rsidRPr="00FF1980">
        <w:rPr>
          <w:rFonts w:ascii="宋体" w:hAnsi="宋体" w:hint="eastAsia"/>
          <w:sz w:val="24"/>
          <w:szCs w:val="24"/>
        </w:rPr>
        <w:t>#运行 ***.class 类文件；</w:t>
      </w:r>
    </w:p>
    <w:p w14:paraId="3243A28C" w14:textId="71CEC7B3" w:rsidR="00EC22A6" w:rsidRPr="00C920A4" w:rsidRDefault="00511827" w:rsidP="00C920A4">
      <w:pPr>
        <w:pStyle w:val="1"/>
        <w:numPr>
          <w:ilvl w:val="0"/>
          <w:numId w:val="2"/>
        </w:numPr>
        <w:autoSpaceDN w:val="0"/>
        <w:spacing w:before="240" w:line="420" w:lineRule="exact"/>
        <w:ind w:firstLineChars="0"/>
        <w:jc w:val="left"/>
        <w:outlineLvl w:val="0"/>
        <w:rPr>
          <w:rFonts w:ascii="幼圆" w:eastAsia="幼圆"/>
          <w:b/>
          <w:color w:val="000000"/>
          <w:spacing w:val="16"/>
          <w:sz w:val="28"/>
          <w:szCs w:val="28"/>
        </w:rPr>
      </w:pPr>
      <w:r w:rsidRPr="00C920A4">
        <w:rPr>
          <w:rFonts w:ascii="幼圆" w:eastAsia="幼圆"/>
          <w:b/>
          <w:color w:val="000000"/>
          <w:spacing w:val="16"/>
          <w:sz w:val="28"/>
          <w:szCs w:val="28"/>
        </w:rPr>
        <w:t>JDK JRE JVM</w:t>
      </w:r>
      <w:r w:rsidR="00EC22A6" w:rsidRPr="00C920A4">
        <w:rPr>
          <w:rFonts w:ascii="幼圆" w:eastAsia="幼圆"/>
          <w:b/>
          <w:color w:val="000000"/>
          <w:spacing w:val="16"/>
          <w:sz w:val="28"/>
          <w:szCs w:val="28"/>
        </w:rPr>
        <w:t>的区别和联系</w:t>
      </w:r>
    </w:p>
    <w:p w14:paraId="75D898E3" w14:textId="5206131D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区别：JVM 就是 Java 虚拟机。它只认识 .class 类型的文件，它能够将 class 文</w:t>
      </w:r>
    </w:p>
    <w:p w14:paraId="116E39F9" w14:textId="77777777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件中的字节码指令进行识别并调用操作系统向上的 API 完成动作，是 Java 能够</w:t>
      </w:r>
    </w:p>
    <w:p w14:paraId="4CB2C286" w14:textId="77777777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跨平台的核心。</w:t>
      </w:r>
    </w:p>
    <w:p w14:paraId="00DD69F2" w14:textId="77777777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JRE 是 Java 运行时环境。它主要包含两个部分，JVM 的标准实现和 Java 的一些</w:t>
      </w:r>
    </w:p>
    <w:p w14:paraId="49362588" w14:textId="77777777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类库。它比 JVM 多 Java 程序所需的核心类库。</w:t>
      </w:r>
    </w:p>
    <w:p w14:paraId="3D4AAA39" w14:textId="77777777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JDK 是整个 Java 开发的核心，是提供给开发人员使用的，它包含 JRE 和 Java</w:t>
      </w:r>
    </w:p>
    <w:p w14:paraId="74712D83" w14:textId="77777777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的开发工具。</w:t>
      </w:r>
    </w:p>
    <w:p w14:paraId="3C285196" w14:textId="34EBEE81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联系：JDK=JRE+开发工具,JRE=JVM+类库。</w:t>
      </w:r>
    </w:p>
    <w:p w14:paraId="67BFADCC" w14:textId="0DAFADC6" w:rsidR="00B738F6" w:rsidRDefault="00511827" w:rsidP="00C920A4">
      <w:pPr>
        <w:pStyle w:val="1"/>
        <w:numPr>
          <w:ilvl w:val="0"/>
          <w:numId w:val="2"/>
        </w:numPr>
        <w:autoSpaceDN w:val="0"/>
        <w:spacing w:before="240" w:line="420" w:lineRule="exact"/>
        <w:ind w:firstLineChars="0"/>
        <w:jc w:val="left"/>
        <w:outlineLvl w:val="0"/>
        <w:rPr>
          <w:rFonts w:ascii="幼圆" w:eastAsia="幼圆"/>
          <w:b/>
          <w:color w:val="000000"/>
          <w:spacing w:val="16"/>
          <w:sz w:val="28"/>
          <w:szCs w:val="28"/>
        </w:rPr>
      </w:pPr>
      <w:r w:rsidRPr="00140634">
        <w:rPr>
          <w:rFonts w:ascii="幼圆" w:eastAsia="幼圆"/>
          <w:b/>
          <w:color w:val="000000"/>
          <w:spacing w:val="16"/>
          <w:sz w:val="28"/>
          <w:szCs w:val="28"/>
        </w:rPr>
        <w:t>java</w:t>
      </w:r>
      <w:r w:rsidR="00EC22A6" w:rsidRPr="00140634">
        <w:rPr>
          <w:rFonts w:ascii="幼圆" w:eastAsia="幼圆"/>
          <w:b/>
          <w:color w:val="000000"/>
          <w:spacing w:val="16"/>
          <w:sz w:val="28"/>
          <w:szCs w:val="28"/>
        </w:rPr>
        <w:t>程序编写的基本流程和原理</w:t>
      </w:r>
    </w:p>
    <w:p w14:paraId="019D6C32" w14:textId="77777777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1. 编写扩展名为.java 的源代码文件；</w:t>
      </w:r>
    </w:p>
    <w:p w14:paraId="0F4C6DA5" w14:textId="4724C224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2.</w:t>
      </w:r>
      <w:r w:rsidRPr="00FF1980">
        <w:rPr>
          <w:rFonts w:ascii="宋体" w:hAnsi="宋体"/>
          <w:sz w:val="24"/>
          <w:szCs w:val="24"/>
        </w:rPr>
        <w:t xml:space="preserve"> </w:t>
      </w:r>
      <w:r w:rsidRPr="00FF1980">
        <w:rPr>
          <w:rFonts w:ascii="宋体" w:hAnsi="宋体" w:hint="eastAsia"/>
          <w:sz w:val="24"/>
          <w:szCs w:val="24"/>
        </w:rPr>
        <w:t>通过 javac 命令将 java 文件编译成.class 的字节码文件；</w:t>
      </w:r>
    </w:p>
    <w:p w14:paraId="1A3566A6" w14:textId="0216FE41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3. 通过 java 命令运行生成的.class 文件</w:t>
      </w:r>
    </w:p>
    <w:p w14:paraId="3F7B5C40" w14:textId="0C876273" w:rsidR="00511827" w:rsidRDefault="00140634" w:rsidP="009F7EBA">
      <w:pPr>
        <w:pStyle w:val="1"/>
        <w:autoSpaceDN w:val="0"/>
        <w:spacing w:before="240" w:line="420" w:lineRule="exact"/>
        <w:ind w:firstLineChars="0" w:firstLine="0"/>
        <w:jc w:val="left"/>
        <w:outlineLvl w:val="0"/>
        <w:rPr>
          <w:rFonts w:ascii="幼圆" w:eastAsia="幼圆"/>
          <w:b/>
          <w:color w:val="000000"/>
          <w:spacing w:val="16"/>
          <w:sz w:val="28"/>
          <w:szCs w:val="28"/>
        </w:rPr>
      </w:pPr>
      <w:r w:rsidRPr="00140634">
        <w:rPr>
          <w:rFonts w:ascii="幼圆" w:eastAsia="幼圆"/>
          <w:b/>
          <w:color w:val="000000"/>
          <w:spacing w:val="16"/>
          <w:sz w:val="28"/>
          <w:szCs w:val="28"/>
        </w:rPr>
        <w:t>五</w:t>
      </w:r>
      <w:r w:rsidRPr="00140634">
        <w:rPr>
          <w:rFonts w:ascii="幼圆" w:eastAsia="幼圆" w:hint="eastAsia"/>
          <w:b/>
          <w:color w:val="000000"/>
          <w:spacing w:val="16"/>
          <w:sz w:val="28"/>
          <w:szCs w:val="28"/>
        </w:rPr>
        <w:t>、</w:t>
      </w:r>
      <w:r w:rsidR="00511827" w:rsidRPr="00140634">
        <w:rPr>
          <w:rFonts w:ascii="幼圆" w:eastAsia="幼圆"/>
          <w:b/>
          <w:color w:val="000000"/>
          <w:spacing w:val="16"/>
          <w:sz w:val="28"/>
          <w:szCs w:val="28"/>
        </w:rPr>
        <w:t>class</w:t>
      </w:r>
      <w:r w:rsidRPr="00140634">
        <w:rPr>
          <w:rFonts w:ascii="幼圆" w:eastAsia="幼圆"/>
          <w:b/>
          <w:color w:val="000000"/>
          <w:spacing w:val="16"/>
          <w:sz w:val="28"/>
          <w:szCs w:val="28"/>
        </w:rPr>
        <w:t>文件时用来做什么的</w:t>
      </w:r>
    </w:p>
    <w:p w14:paraId="40D89624" w14:textId="297B94BF" w:rsidR="00C920A4" w:rsidRPr="00FF1980" w:rsidRDefault="00C920A4" w:rsidP="00C920A4">
      <w:pPr>
        <w:pStyle w:val="1"/>
        <w:ind w:firstLine="480"/>
        <w:rPr>
          <w:rFonts w:ascii="宋体" w:hAnsi="宋体"/>
          <w:sz w:val="24"/>
          <w:szCs w:val="24"/>
        </w:rPr>
      </w:pPr>
      <w:r w:rsidRPr="00FF1980">
        <w:rPr>
          <w:rFonts w:ascii="宋体" w:hAnsi="宋体" w:hint="eastAsia"/>
          <w:sz w:val="24"/>
          <w:szCs w:val="24"/>
        </w:rPr>
        <w:t>class 文件就是字节码文件，也 是可以执行的 java 的程序，由 JVM 运行</w:t>
      </w:r>
    </w:p>
    <w:p w14:paraId="7A8EE7BA" w14:textId="2A30F65B" w:rsidR="00511827" w:rsidRDefault="00F03C6C" w:rsidP="009F7EBA">
      <w:pPr>
        <w:pStyle w:val="1"/>
        <w:autoSpaceDN w:val="0"/>
        <w:spacing w:before="240" w:line="420" w:lineRule="exact"/>
        <w:ind w:firstLineChars="0" w:firstLine="0"/>
        <w:jc w:val="left"/>
        <w:outlineLvl w:val="0"/>
        <w:rPr>
          <w:rFonts w:ascii="幼圆" w:eastAsia="幼圆"/>
          <w:b/>
          <w:color w:val="000000"/>
          <w:spacing w:val="16"/>
          <w:sz w:val="28"/>
          <w:szCs w:val="28"/>
        </w:rPr>
      </w:pPr>
      <w:r w:rsidRPr="00F03C6C">
        <w:rPr>
          <w:rFonts w:ascii="幼圆" w:eastAsia="幼圆"/>
          <w:b/>
          <w:color w:val="000000"/>
          <w:spacing w:val="16"/>
          <w:sz w:val="28"/>
          <w:szCs w:val="28"/>
        </w:rPr>
        <w:t>六</w:t>
      </w:r>
      <w:r w:rsidRPr="00F03C6C">
        <w:rPr>
          <w:rFonts w:ascii="幼圆" w:eastAsia="幼圆" w:hint="eastAsia"/>
          <w:b/>
          <w:color w:val="000000"/>
          <w:spacing w:val="16"/>
          <w:sz w:val="28"/>
          <w:szCs w:val="28"/>
        </w:rPr>
        <w:t>、</w:t>
      </w:r>
      <w:r w:rsidR="00511827" w:rsidRPr="00F03C6C">
        <w:rPr>
          <w:rFonts w:ascii="幼圆" w:eastAsia="幼圆"/>
          <w:b/>
          <w:color w:val="000000"/>
          <w:spacing w:val="16"/>
          <w:sz w:val="28"/>
          <w:szCs w:val="28"/>
        </w:rPr>
        <w:t>git</w:t>
      </w:r>
      <w:r w:rsidRPr="00F03C6C">
        <w:rPr>
          <w:rFonts w:ascii="幼圆" w:eastAsia="幼圆"/>
          <w:b/>
          <w:color w:val="000000"/>
          <w:spacing w:val="16"/>
          <w:sz w:val="28"/>
          <w:szCs w:val="28"/>
        </w:rPr>
        <w:t>是什么</w:t>
      </w:r>
    </w:p>
    <w:p w14:paraId="22E7AA59" w14:textId="269BE3A5" w:rsidR="00C920A4" w:rsidRPr="00FF1980" w:rsidRDefault="00C920A4" w:rsidP="00C920A4">
      <w:pPr>
        <w:pStyle w:val="1"/>
        <w:ind w:left="420" w:firstLineChars="25" w:firstLine="60"/>
        <w:rPr>
          <w:rFonts w:ascii="宋体" w:hAnsi="宋体"/>
          <w:sz w:val="24"/>
          <w:szCs w:val="24"/>
        </w:rPr>
      </w:pPr>
      <w:r w:rsidRPr="00FF1980">
        <w:rPr>
          <w:rFonts w:ascii="宋体" w:hAnsi="宋体"/>
          <w:sz w:val="24"/>
          <w:szCs w:val="24"/>
        </w:rPr>
        <w:t>Git是一个开源的分布式版本控制系统，可以有效、高速地处理从很小到非常大的项目版本管理。</w:t>
      </w:r>
    </w:p>
    <w:p w14:paraId="575CBAA9" w14:textId="54D7ED33" w:rsidR="004B34CD" w:rsidRDefault="00F03C6C" w:rsidP="00B738F6">
      <w:pPr>
        <w:pStyle w:val="1"/>
        <w:autoSpaceDN w:val="0"/>
        <w:spacing w:before="240" w:line="420" w:lineRule="exact"/>
        <w:ind w:firstLineChars="0" w:firstLine="0"/>
        <w:jc w:val="left"/>
        <w:outlineLvl w:val="0"/>
        <w:rPr>
          <w:rFonts w:ascii="幼圆" w:eastAsia="幼圆"/>
          <w:b/>
          <w:color w:val="000000"/>
          <w:spacing w:val="16"/>
          <w:sz w:val="28"/>
          <w:szCs w:val="28"/>
        </w:rPr>
      </w:pPr>
      <w:r w:rsidRPr="00F03C6C">
        <w:rPr>
          <w:rFonts w:ascii="幼圆" w:eastAsia="幼圆"/>
          <w:b/>
          <w:color w:val="000000"/>
          <w:spacing w:val="16"/>
          <w:sz w:val="28"/>
          <w:szCs w:val="28"/>
        </w:rPr>
        <w:t>七</w:t>
      </w:r>
      <w:r w:rsidRPr="00F03C6C">
        <w:rPr>
          <w:rFonts w:ascii="幼圆" w:eastAsia="幼圆" w:hint="eastAsia"/>
          <w:b/>
          <w:color w:val="000000"/>
          <w:spacing w:val="16"/>
          <w:sz w:val="28"/>
          <w:szCs w:val="28"/>
        </w:rPr>
        <w:t>、</w:t>
      </w:r>
      <w:r w:rsidR="001301BE" w:rsidRPr="00F03C6C">
        <w:rPr>
          <w:rFonts w:ascii="幼圆" w:eastAsia="幼圆"/>
          <w:b/>
          <w:color w:val="000000"/>
          <w:spacing w:val="16"/>
          <w:sz w:val="28"/>
          <w:szCs w:val="28"/>
        </w:rPr>
        <w:t>git</w:t>
      </w:r>
      <w:r w:rsidRPr="00F03C6C">
        <w:rPr>
          <w:rFonts w:ascii="幼圆" w:eastAsia="幼圆"/>
          <w:b/>
          <w:color w:val="000000"/>
          <w:spacing w:val="16"/>
          <w:sz w:val="28"/>
          <w:szCs w:val="28"/>
        </w:rPr>
        <w:t>常见操作命令</w:t>
      </w:r>
    </w:p>
    <w:p w14:paraId="3E8ACD75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注册：</w:t>
      </w:r>
    </w:p>
    <w:p w14:paraId="6DF8E322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/>
          <w:sz w:val="24"/>
          <w:szCs w:val="24"/>
        </w:rPr>
        <w:t>git config --global user.name "Your Name"</w:t>
      </w:r>
    </w:p>
    <w:p w14:paraId="002E8332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/>
          <w:sz w:val="24"/>
          <w:szCs w:val="24"/>
        </w:rPr>
        <w:t>git config --global user.email "Your Email "</w:t>
      </w:r>
    </w:p>
    <w:p w14:paraId="136BC1C0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init #在当前目录中生成一个.git 目录</w:t>
      </w:r>
    </w:p>
    <w:p w14:paraId="7232A6A9" w14:textId="66D9925B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add &lt;file&gt; #把文件修改添加到暂存区</w:t>
      </w:r>
    </w:p>
    <w:p w14:paraId="109D3D5E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commit -m &lt;message&gt; #把暂存区的所有内容提交到当前分支</w:t>
      </w:r>
    </w:p>
    <w:p w14:paraId="125ED3DC" w14:textId="4FD73DB9" w:rsidR="0094404D" w:rsidRPr="0094404D" w:rsidRDefault="0094404D" w:rsidP="0094404D">
      <w:pPr>
        <w:pStyle w:val="1"/>
        <w:ind w:left="480" w:firstLineChars="0" w:firstLine="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lastRenderedPageBreak/>
        <w:t>git reset --hard commit_id #回到 id 对应的版本（HEAD 代表当前版本，后面加一个 ^ 往前一个版本）</w:t>
      </w:r>
    </w:p>
    <w:p w14:paraId="5AF260EF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log #可以查看提交历史 +加上 --pretty=oneline 可以减少输出信息</w:t>
      </w:r>
    </w:p>
    <w:p w14:paraId="1F7D8BA4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log --graph #以图形化（节点）展示当前 git 库的提交信息</w:t>
      </w:r>
    </w:p>
    <w:p w14:paraId="2E62CBC0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reflog #查看命令历史</w:t>
      </w:r>
    </w:p>
    <w:p w14:paraId="1F2F4EEE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status #获取当前库状态</w:t>
      </w:r>
    </w:p>
    <w:p w14:paraId="74F3D38E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checkout -- file #可以丢弃工作区的修改</w:t>
      </w:r>
    </w:p>
    <w:p w14:paraId="4907D949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rm #用于删除一个文件</w:t>
      </w:r>
    </w:p>
    <w:p w14:paraId="4D27922C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remote add origin 地址 #关联一个远程库</w:t>
      </w:r>
    </w:p>
    <w:p w14:paraId="021F74DC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push -u origin master #第一次推送 master 分支的所有内容；</w:t>
      </w:r>
    </w:p>
    <w:p w14:paraId="0BD2CB5B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push origin master #推送最新修改</w:t>
      </w:r>
    </w:p>
    <w:p w14:paraId="30D014B7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clone #克隆一个仓库</w:t>
      </w:r>
    </w:p>
    <w:p w14:paraId="39B772DC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branch #查看分支 加 -r 查看远端库分支；加–a 查看当前所有分支（包括</w:t>
      </w:r>
    </w:p>
    <w:p w14:paraId="4DBE29F7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远端库分支）</w:t>
      </w:r>
    </w:p>
    <w:p w14:paraId="135CC831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branch &lt;name&gt; #创建分支</w:t>
      </w:r>
    </w:p>
    <w:p w14:paraId="6978C302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checkout &lt;name&gt; #切换分支</w:t>
      </w:r>
    </w:p>
    <w:p w14:paraId="58DE214E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checkout -b &lt;name&gt; #创建+切换分支</w:t>
      </w:r>
    </w:p>
    <w:p w14:paraId="5CB097A8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merge &lt;name&gt; #合并某分支到当前分支</w:t>
      </w:r>
    </w:p>
    <w:p w14:paraId="7DB6FE90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branch -d #删除分支</w:t>
      </w:r>
    </w:p>
    <w:p w14:paraId="7050E826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merge &lt;name&gt; #快进式合并某分支到当前分支，&lt;name&gt;前 no-ff 参数就可以</w:t>
      </w:r>
    </w:p>
    <w:p w14:paraId="6AE6F429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用普通模式合并，no-ff 后加-m 添加说明</w:t>
      </w:r>
    </w:p>
    <w:p w14:paraId="3931BA90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branch -D &lt;name&gt; #强行删除分支</w:t>
      </w:r>
    </w:p>
    <w:p w14:paraId="43CEEEEB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暂存修改：</w:t>
      </w:r>
    </w:p>
    <w:p w14:paraId="74B08795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stash 可以把当前的改动暂存。</w:t>
      </w:r>
    </w:p>
    <w:p w14:paraId="334E53A5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stash list 查看暂存。</w:t>
      </w:r>
    </w:p>
    <w:p w14:paraId="1144808B" w14:textId="0F67BC0D" w:rsidR="0094404D" w:rsidRPr="0094404D" w:rsidRDefault="0094404D" w:rsidP="0094404D">
      <w:pPr>
        <w:pStyle w:val="1"/>
        <w:ind w:left="480" w:firstLineChars="0" w:firstLine="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重新取出：一是用 git stash apply 恢复，但是恢复后，stash 内容并不删除，你需要用 git stash drop 来删除；</w:t>
      </w:r>
    </w:p>
    <w:p w14:paraId="0C040A86" w14:textId="77777777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另一种方式是用 git stash pop，恢复的同时把 stash 内容也删了</w:t>
      </w:r>
    </w:p>
    <w:p w14:paraId="7AB39C29" w14:textId="121468BC" w:rsidR="0094404D" w:rsidRPr="0094404D" w:rsidRDefault="0094404D" w:rsidP="0094404D">
      <w:pPr>
        <w:pStyle w:val="1"/>
        <w:ind w:firstLine="480"/>
        <w:rPr>
          <w:rFonts w:ascii="宋体" w:hAnsi="宋体"/>
          <w:sz w:val="24"/>
          <w:szCs w:val="24"/>
        </w:rPr>
      </w:pPr>
      <w:r w:rsidRPr="0094404D">
        <w:rPr>
          <w:rFonts w:ascii="宋体" w:hAnsi="宋体" w:hint="eastAsia"/>
          <w:sz w:val="24"/>
          <w:szCs w:val="24"/>
        </w:rPr>
        <w:t>git rebase #把分叉的提交历史“整理”成一条直线</w:t>
      </w:r>
    </w:p>
    <w:p w14:paraId="1B71DB69" w14:textId="2D70FF93" w:rsidR="0099410A" w:rsidRDefault="009F7EBA" w:rsidP="009F7EBA">
      <w:pPr>
        <w:pStyle w:val="1"/>
        <w:autoSpaceDN w:val="0"/>
        <w:spacing w:before="240" w:line="420" w:lineRule="exact"/>
        <w:ind w:firstLineChars="0" w:firstLine="0"/>
        <w:jc w:val="left"/>
        <w:rPr>
          <w:rFonts w:ascii="幼圆" w:eastAsia="幼圆"/>
          <w:b/>
          <w:color w:val="000000"/>
          <w:spacing w:val="16"/>
          <w:sz w:val="28"/>
          <w:szCs w:val="28"/>
        </w:rPr>
      </w:pPr>
      <w:r w:rsidRPr="009F7EBA">
        <w:rPr>
          <w:rFonts w:ascii="幼圆" w:eastAsia="幼圆"/>
          <w:b/>
          <w:color w:val="000000"/>
          <w:spacing w:val="16"/>
          <w:sz w:val="28"/>
          <w:szCs w:val="28"/>
        </w:rPr>
        <w:t>八</w:t>
      </w:r>
      <w:r w:rsidRPr="009F7EBA">
        <w:rPr>
          <w:rFonts w:ascii="幼圆" w:eastAsia="幼圆" w:hint="eastAsia"/>
          <w:b/>
          <w:color w:val="000000"/>
          <w:spacing w:val="16"/>
          <w:sz w:val="28"/>
          <w:szCs w:val="28"/>
        </w:rPr>
        <w:t>、</w:t>
      </w:r>
      <w:r w:rsidR="00511827" w:rsidRPr="009F7EBA">
        <w:rPr>
          <w:rFonts w:ascii="幼圆" w:eastAsia="幼圆"/>
          <w:b/>
          <w:color w:val="000000"/>
          <w:spacing w:val="16"/>
          <w:sz w:val="28"/>
          <w:szCs w:val="28"/>
        </w:rPr>
        <w:t xml:space="preserve">对分支的理解 </w:t>
      </w:r>
    </w:p>
    <w:p w14:paraId="63096B5D" w14:textId="1FCEFE65" w:rsidR="00C920A4" w:rsidRPr="00FF1980" w:rsidRDefault="00C920A4" w:rsidP="00C920A4">
      <w:pPr>
        <w:pStyle w:val="1"/>
        <w:autoSpaceDN w:val="0"/>
        <w:spacing w:before="240" w:line="420" w:lineRule="exact"/>
        <w:ind w:left="420" w:firstLineChars="0" w:firstLine="0"/>
        <w:jc w:val="left"/>
        <w:rPr>
          <w:rFonts w:ascii="宋体" w:hAnsi="宋体"/>
          <w:b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bCs/>
          <w:color w:val="000000"/>
          <w:spacing w:val="16"/>
          <w:sz w:val="24"/>
          <w:szCs w:val="24"/>
        </w:rPr>
        <w:t>分支就是科幻电影里面的平行宇宙，用在开发中可以实现多人同时开发一个项目，在需要的时候进行提交合并，是开发过程更加高效，安全可靠</w:t>
      </w:r>
      <w:r w:rsidRPr="00FF1980">
        <w:rPr>
          <w:rFonts w:ascii="宋体" w:hAnsi="宋体" w:hint="eastAsia"/>
          <w:b/>
          <w:color w:val="000000"/>
          <w:spacing w:val="16"/>
          <w:sz w:val="24"/>
          <w:szCs w:val="24"/>
        </w:rPr>
        <w:t>。</w:t>
      </w:r>
    </w:p>
    <w:p w14:paraId="79FB01D7" w14:textId="77777777" w:rsidR="003C602F" w:rsidRPr="003C602F" w:rsidRDefault="00B738F6" w:rsidP="003C602F">
      <w:pPr>
        <w:pStyle w:val="1"/>
        <w:autoSpaceDN w:val="0"/>
        <w:spacing w:before="240" w:line="420" w:lineRule="exact"/>
        <w:ind w:firstLineChars="0" w:firstLine="0"/>
        <w:jc w:val="left"/>
        <w:rPr>
          <w:rFonts w:ascii="幼圆" w:eastAsia="幼圆"/>
          <w:b/>
          <w:color w:val="000000"/>
          <w:spacing w:val="16"/>
          <w:sz w:val="28"/>
          <w:szCs w:val="28"/>
        </w:rPr>
      </w:pPr>
      <w:r>
        <w:rPr>
          <w:rFonts w:ascii="幼圆" w:eastAsia="幼圆" w:hint="eastAsia"/>
          <w:b/>
          <w:color w:val="000000"/>
          <w:spacing w:val="16"/>
          <w:sz w:val="28"/>
          <w:szCs w:val="28"/>
        </w:rPr>
        <w:t>九、</w:t>
      </w:r>
      <w:r w:rsidR="003C602F">
        <w:rPr>
          <w:rFonts w:ascii="幼圆" w:eastAsia="幼圆" w:hint="eastAsia"/>
          <w:b/>
          <w:color w:val="000000"/>
          <w:spacing w:val="16"/>
          <w:sz w:val="28"/>
          <w:szCs w:val="28"/>
        </w:rPr>
        <w:t>语法知识</w:t>
      </w:r>
    </w:p>
    <w:p w14:paraId="2D8285E0" w14:textId="677D3B8F" w:rsidR="003C602F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1、Java语言基础组成? （毕向东2-1）</w:t>
      </w:r>
    </w:p>
    <w:p w14:paraId="4A62DDE7" w14:textId="6D039577" w:rsidR="00C920A4" w:rsidRPr="00FF1980" w:rsidRDefault="00C920A4" w:rsidP="00FF1980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关键字，标识符，注释，常量和变量，运算符，语句，函数，数组。</w:t>
      </w:r>
    </w:p>
    <w:p w14:paraId="0356A417" w14:textId="44ADF63A" w:rsidR="003C602F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lastRenderedPageBreak/>
        <w:t>2、关键字和标识符的区别?</w:t>
      </w:r>
    </w:p>
    <w:p w14:paraId="6F457EE4" w14:textId="77777777" w:rsidR="00C920A4" w:rsidRPr="00FF1980" w:rsidRDefault="00C920A4" w:rsidP="00FF1980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关键字：被 Java 语言赋予了特殊含义的单词且所有字母均为小写；</w:t>
      </w:r>
    </w:p>
    <w:p w14:paraId="60CBF32C" w14:textId="782A5D55" w:rsidR="00C920A4" w:rsidRPr="00FF1980" w:rsidRDefault="00C920A4" w:rsidP="00FF1980">
      <w:pPr>
        <w:pStyle w:val="1"/>
        <w:autoSpaceDN w:val="0"/>
        <w:spacing w:before="240" w:line="420" w:lineRule="exact"/>
        <w:ind w:left="624" w:firstLineChars="0" w:firstLine="0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标识符：在程序中自定义的一些名称，有 26 个英文字母大小写、数字 0 到 9、和</w:t>
      </w:r>
      <w:r w:rsidR="00FF1980">
        <w:rPr>
          <w:rFonts w:ascii="宋体" w:hAnsi="宋体"/>
          <w:color w:val="000000"/>
          <w:spacing w:val="16"/>
          <w:sz w:val="24"/>
          <w:szCs w:val="24"/>
        </w:rPr>
        <w:t>’</w:t>
      </w: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_’、’$’两个符号组成，且不可以以数字开头，不可以使用关键字。</w:t>
      </w:r>
    </w:p>
    <w:p w14:paraId="2DE1C54C" w14:textId="22E9A75C" w:rsidR="003C602F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3、java的基本数据类型：（毕2-7）</w:t>
      </w:r>
    </w:p>
    <w:p w14:paraId="69689609" w14:textId="77777777" w:rsidR="00C920A4" w:rsidRPr="00FF1980" w:rsidRDefault="00C920A4" w:rsidP="00FF1980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整数类型：byte, short, int, long ；</w:t>
      </w:r>
    </w:p>
    <w:p w14:paraId="6C50D0CD" w14:textId="77777777" w:rsidR="00C920A4" w:rsidRPr="00FF1980" w:rsidRDefault="00C920A4" w:rsidP="00FF1980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浮点类型：float, double；</w:t>
      </w:r>
    </w:p>
    <w:p w14:paraId="73673A23" w14:textId="77777777" w:rsidR="00C920A4" w:rsidRPr="00FF1980" w:rsidRDefault="00C920A4" w:rsidP="00FF1980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字符型：char；</w:t>
      </w:r>
    </w:p>
    <w:p w14:paraId="78C63FA6" w14:textId="5A2E3FAF" w:rsidR="00C920A4" w:rsidRPr="00FF1980" w:rsidRDefault="00C920A4" w:rsidP="00FF1980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布尔型：boolean；</w:t>
      </w:r>
    </w:p>
    <w:p w14:paraId="39045168" w14:textId="77777777" w:rsidR="00C920A4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4、定义long类型的30，单精度的4.13，变量名为a，（毕2-7）</w:t>
      </w:r>
    </w:p>
    <w:p w14:paraId="1DF63E52" w14:textId="77777777" w:rsidR="00C920A4" w:rsidRPr="00FF1980" w:rsidRDefault="00C920A4" w:rsidP="00FF1980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/>
          <w:color w:val="000000"/>
          <w:spacing w:val="16"/>
          <w:sz w:val="24"/>
          <w:szCs w:val="24"/>
        </w:rPr>
        <w:t>long a = 30l;</w:t>
      </w:r>
    </w:p>
    <w:p w14:paraId="495ABE43" w14:textId="0AC18D50" w:rsidR="003C602F" w:rsidRPr="00FF1980" w:rsidRDefault="00C920A4" w:rsidP="00FF1980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/>
          <w:color w:val="000000"/>
          <w:spacing w:val="16"/>
          <w:sz w:val="24"/>
          <w:szCs w:val="24"/>
        </w:rPr>
        <w:t>float a =4.13f;</w:t>
      </w:r>
      <w:r w:rsidR="003C602F" w:rsidRPr="00FF1980">
        <w:rPr>
          <w:rFonts w:ascii="宋体" w:hAnsi="宋体" w:hint="eastAsia"/>
          <w:color w:val="000000"/>
          <w:spacing w:val="16"/>
          <w:sz w:val="24"/>
          <w:szCs w:val="24"/>
        </w:rPr>
        <w:t xml:space="preserve"> </w:t>
      </w:r>
    </w:p>
    <w:p w14:paraId="3941FF62" w14:textId="3E56DF0C" w:rsidR="003C602F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5、定义数值4，字符4，字符串4</w:t>
      </w:r>
    </w:p>
    <w:p w14:paraId="5D68E119" w14:textId="77777777" w:rsidR="00C920A4" w:rsidRPr="00FF1980" w:rsidRDefault="00C920A4" w:rsidP="00FF1980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数值:4</w:t>
      </w:r>
    </w:p>
    <w:p w14:paraId="1B905A7F" w14:textId="77777777" w:rsidR="00C920A4" w:rsidRPr="00FF1980" w:rsidRDefault="00C920A4" w:rsidP="00FF1980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字符:’4’</w:t>
      </w:r>
    </w:p>
    <w:p w14:paraId="25B7B6EA" w14:textId="0BEC6885" w:rsidR="00C920A4" w:rsidRPr="00FF1980" w:rsidRDefault="00C920A4" w:rsidP="00FF1980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字符串:”4”</w:t>
      </w:r>
    </w:p>
    <w:p w14:paraId="33EF33C9" w14:textId="77777777" w:rsidR="003C602F" w:rsidRPr="00513262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6、写出下面代码的运算结果：（毕2-9）</w:t>
      </w:r>
    </w:p>
    <w:p w14:paraId="7AA2700C" w14:textId="1F3213C3" w:rsidR="003C602F" w:rsidRPr="00513262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 xml:space="preserve"> (1)a = 2 % 5; a1 = 2 % -5; a2 = -2 % 5; a3 = -2 % -5;</w:t>
      </w:r>
    </w:p>
    <w:p w14:paraId="7B36E1F9" w14:textId="5F2CF2A2" w:rsidR="003D3883" w:rsidRPr="00FF1980" w:rsidRDefault="003D3883" w:rsidP="003C602F">
      <w:pPr>
        <w:pStyle w:val="1"/>
        <w:autoSpaceDN w:val="0"/>
        <w:spacing w:before="240" w:line="420" w:lineRule="exact"/>
        <w:ind w:firstLine="626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ab/>
      </w:r>
      <w:r w:rsidR="0007265E" w:rsidRPr="00FF1980">
        <w:rPr>
          <w:rFonts w:ascii="宋体" w:hAnsi="宋体" w:hint="eastAsia"/>
          <w:color w:val="000000"/>
          <w:spacing w:val="16"/>
          <w:sz w:val="24"/>
          <w:szCs w:val="24"/>
        </w:rPr>
        <w:t>结果分别为：2，2，-2，-2；</w:t>
      </w:r>
    </w:p>
    <w:p w14:paraId="44B167E2" w14:textId="735857ED" w:rsidR="003C602F" w:rsidRPr="00513262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lastRenderedPageBreak/>
        <w:t xml:space="preserve"> (2)System.out.println(</w:t>
      </w: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>“</w:t>
      </w: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>5+5=</w:t>
      </w: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>”</w:t>
      </w: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>+5+5);</w:t>
      </w:r>
    </w:p>
    <w:p w14:paraId="07C4061F" w14:textId="08F2F3C9" w:rsidR="003D3883" w:rsidRPr="00FF1980" w:rsidRDefault="003D3883" w:rsidP="00FF1980">
      <w:pPr>
        <w:pStyle w:val="1"/>
        <w:autoSpaceDN w:val="0"/>
        <w:spacing w:before="240" w:line="420" w:lineRule="exact"/>
        <w:ind w:left="285" w:firstLineChars="204" w:firstLine="555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结果：5+5=55</w:t>
      </w:r>
    </w:p>
    <w:p w14:paraId="64EB15C0" w14:textId="77777777" w:rsidR="003C602F" w:rsidRPr="00513262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7、定义 short s = 5; 下面两句代码的区别。（毕2-11）</w:t>
      </w:r>
    </w:p>
    <w:p w14:paraId="29AE5FFC" w14:textId="36A1E899" w:rsidR="003C602F" w:rsidRPr="00513262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 xml:space="preserve"> (1) s = s + 3;</w:t>
      </w:r>
    </w:p>
    <w:p w14:paraId="21A51C58" w14:textId="0D763CC0" w:rsidR="003C602F" w:rsidRPr="00513262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 xml:space="preserve"> (2) s += 3;</w:t>
      </w:r>
    </w:p>
    <w:p w14:paraId="290B6E48" w14:textId="1C6000B4" w:rsidR="00C920A4" w:rsidRDefault="00C920A4" w:rsidP="00FF1980">
      <w:pPr>
        <w:pStyle w:val="1"/>
        <w:autoSpaceDN w:val="0"/>
        <w:spacing w:before="240" w:line="420" w:lineRule="exact"/>
        <w:ind w:left="840" w:firstLineChars="0" w:firstLine="0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“s += 3;”中 += 是一个赋值运算符，会自动进行强制转换，相当于“s= (short) (s + 3);”。</w:t>
      </w:r>
    </w:p>
    <w:p w14:paraId="2A07C0CD" w14:textId="37A93263" w:rsidR="0094404D" w:rsidRPr="0094404D" w:rsidRDefault="0094404D" w:rsidP="0094404D">
      <w:pPr>
        <w:pStyle w:val="1"/>
        <w:autoSpaceDN w:val="0"/>
        <w:spacing w:before="240" w:line="420" w:lineRule="exact"/>
        <w:ind w:left="840" w:firstLineChars="0" w:firstLine="0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而“s = s + 3;”不会进行强制转换，s 是变量，加上一个数有可能会超出变量表示范围，因此会报错（有可能会损失精度）；</w:t>
      </w:r>
    </w:p>
    <w:p w14:paraId="40607BA3" w14:textId="70FEDC80" w:rsidR="00513262" w:rsidRDefault="00C920A4" w:rsidP="00FF1980">
      <w:pPr>
        <w:pStyle w:val="1"/>
        <w:autoSpaceDN w:val="0"/>
        <w:spacing w:before="240" w:line="420" w:lineRule="exact"/>
        <w:ind w:left="840" w:firstLineChars="0" w:firstLine="0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Ps：如果 s 是 int 类型，语句（2）就不会报错。因为 int 是默认的整数数据类型。</w:t>
      </w:r>
    </w:p>
    <w:p w14:paraId="7C5E00D9" w14:textId="663175CE" w:rsidR="0094404D" w:rsidRPr="00FF1980" w:rsidRDefault="0094404D" w:rsidP="00FF1980">
      <w:pPr>
        <w:pStyle w:val="1"/>
        <w:autoSpaceDN w:val="0"/>
        <w:spacing w:before="240" w:line="420" w:lineRule="exact"/>
        <w:ind w:left="840" w:firstLineChars="0" w:firstLine="0"/>
        <w:jc w:val="left"/>
        <w:rPr>
          <w:rFonts w:ascii="宋体" w:hAnsi="宋体"/>
          <w:color w:val="000000"/>
          <w:spacing w:val="16"/>
          <w:sz w:val="24"/>
          <w:szCs w:val="24"/>
        </w:rPr>
      </w:pPr>
      <w:r>
        <w:rPr>
          <w:rFonts w:ascii="宋体" w:hAnsi="宋体" w:hint="eastAsia"/>
          <w:color w:val="000000"/>
          <w:spacing w:val="16"/>
          <w:sz w:val="24"/>
          <w:szCs w:val="24"/>
        </w:rPr>
        <w:t>P</w:t>
      </w:r>
      <w:r>
        <w:rPr>
          <w:rFonts w:ascii="宋体" w:hAnsi="宋体"/>
          <w:color w:val="000000"/>
          <w:spacing w:val="16"/>
          <w:sz w:val="24"/>
          <w:szCs w:val="24"/>
        </w:rPr>
        <w:t>s:</w:t>
      </w:r>
      <w:r>
        <w:rPr>
          <w:rFonts w:ascii="宋体" w:hAnsi="宋体" w:hint="eastAsia"/>
          <w:color w:val="000000"/>
          <w:spacing w:val="16"/>
          <w:sz w:val="24"/>
          <w:szCs w:val="24"/>
        </w:rPr>
        <w:t>用jdk14.0.1试了一下都报错（</w:t>
      </w:r>
      <w:r w:rsidRPr="0094404D">
        <w:rPr>
          <w:rFonts w:ascii="宋体" w:hAnsi="宋体" w:hint="eastAsia"/>
          <w:color w:val="000000"/>
          <w:spacing w:val="16"/>
          <w:sz w:val="24"/>
          <w:szCs w:val="24"/>
        </w:rPr>
        <w:t>java: 不兼容的类型: int无法转换为java.lang.Byte</w:t>
      </w:r>
      <w:r>
        <w:rPr>
          <w:rFonts w:ascii="宋体" w:hAnsi="宋体" w:hint="eastAsia"/>
          <w:color w:val="000000"/>
          <w:spacing w:val="16"/>
          <w:sz w:val="24"/>
          <w:szCs w:val="24"/>
        </w:rPr>
        <w:t>）</w:t>
      </w:r>
    </w:p>
    <w:p w14:paraId="563D0E9F" w14:textId="0380F3CB" w:rsidR="003C602F" w:rsidRPr="00513262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8、“&amp;&amp;”与“&amp;”的区别？（毕2-12）</w:t>
      </w:r>
    </w:p>
    <w:p w14:paraId="0515645A" w14:textId="78C2AD5E" w:rsidR="003D3883" w:rsidRPr="00FF1980" w:rsidRDefault="003D3883" w:rsidP="003D3883">
      <w:pPr>
        <w:pStyle w:val="1"/>
        <w:autoSpaceDN w:val="0"/>
        <w:spacing w:before="240" w:line="420" w:lineRule="exact"/>
        <w:ind w:left="216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两个都是两边为真则返回为真，只要一边为假则返回假；</w:t>
      </w:r>
    </w:p>
    <w:p w14:paraId="041944CC" w14:textId="7B5A50C6" w:rsidR="003D3883" w:rsidRPr="00FF1980" w:rsidRDefault="003D3883" w:rsidP="003D3883">
      <w:pPr>
        <w:pStyle w:val="1"/>
        <w:autoSpaceDN w:val="0"/>
        <w:spacing w:before="240" w:line="420" w:lineRule="exact"/>
        <w:ind w:left="840" w:firstLineChars="0" w:firstLine="0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&amp;&amp;：短路与运算；只要左边表达式为false则直接返回false；</w:t>
      </w:r>
    </w:p>
    <w:p w14:paraId="10114987" w14:textId="52D9AAF9" w:rsidR="003D3883" w:rsidRPr="00FF1980" w:rsidRDefault="003D3883" w:rsidP="003C602F">
      <w:pPr>
        <w:pStyle w:val="1"/>
        <w:autoSpaceDN w:val="0"/>
        <w:spacing w:before="240" w:line="420" w:lineRule="exact"/>
        <w:ind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/>
          <w:color w:val="000000"/>
          <w:spacing w:val="16"/>
          <w:sz w:val="24"/>
          <w:szCs w:val="24"/>
        </w:rPr>
        <w:tab/>
      </w: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&amp;：1.按位进行二进制与运算；</w:t>
      </w:r>
    </w:p>
    <w:p w14:paraId="68720B80" w14:textId="5F81D4E6" w:rsidR="003D3883" w:rsidRPr="00FF1980" w:rsidRDefault="003D3883" w:rsidP="003C602F">
      <w:pPr>
        <w:pStyle w:val="1"/>
        <w:autoSpaceDN w:val="0"/>
        <w:spacing w:before="240" w:line="420" w:lineRule="exact"/>
        <w:ind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/>
          <w:color w:val="000000"/>
          <w:spacing w:val="16"/>
          <w:sz w:val="24"/>
          <w:szCs w:val="24"/>
        </w:rPr>
        <w:tab/>
      </w:r>
      <w:r w:rsidRPr="00FF1980">
        <w:rPr>
          <w:rFonts w:ascii="宋体" w:hAnsi="宋体"/>
          <w:color w:val="000000"/>
          <w:spacing w:val="16"/>
          <w:sz w:val="24"/>
          <w:szCs w:val="24"/>
        </w:rPr>
        <w:tab/>
      </w: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2.逻辑与运算，两边的表达式都会进行运算；</w:t>
      </w:r>
    </w:p>
    <w:p w14:paraId="35786807" w14:textId="77777777" w:rsidR="00C920A4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 xml:space="preserve">9、“&gt;&gt;”和“&gt;&gt;&gt;”的区别？（毕2-13） </w:t>
      </w:r>
    </w:p>
    <w:p w14:paraId="4AC360CE" w14:textId="2F3DE13D" w:rsidR="00C920A4" w:rsidRPr="00FF1980" w:rsidRDefault="00C920A4" w:rsidP="0094404D">
      <w:pPr>
        <w:pStyle w:val="1"/>
        <w:autoSpaceDN w:val="0"/>
        <w:spacing w:before="240" w:line="420" w:lineRule="exact"/>
        <w:ind w:left="626" w:firstLineChars="0" w:firstLine="0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&gt;&gt;（右移）:数据进行右移时，对于高位出现的空位，原来高位是什么就用什么补这个空位。</w:t>
      </w:r>
    </w:p>
    <w:p w14:paraId="7F66BB81" w14:textId="069C24D6" w:rsidR="003C602F" w:rsidRPr="0094404D" w:rsidRDefault="00C920A4" w:rsidP="0094404D">
      <w:pPr>
        <w:pStyle w:val="1"/>
        <w:autoSpaceDN w:val="0"/>
        <w:spacing w:before="240" w:line="420" w:lineRule="exact"/>
        <w:ind w:left="624" w:firstLineChars="0" w:firstLine="0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lastRenderedPageBreak/>
        <w:t>&gt;&gt;&gt;（无符号右移）:数据进行右移时，对于高位出现的空位，无论原来高位是什么，空位都用 0 补。</w:t>
      </w:r>
      <w:r w:rsidR="003C602F"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 xml:space="preserve">  </w:t>
      </w:r>
    </w:p>
    <w:p w14:paraId="23344A96" w14:textId="1958FB45" w:rsidR="003C602F" w:rsidRPr="00513262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10 交换两个变量的值。两种方式。（毕2-15）</w:t>
      </w:r>
    </w:p>
    <w:p w14:paraId="05AC5844" w14:textId="3BB25CC8" w:rsidR="00513262" w:rsidRPr="00FF1980" w:rsidRDefault="00513262" w:rsidP="003C602F">
      <w:pPr>
        <w:pStyle w:val="1"/>
        <w:autoSpaceDN w:val="0"/>
        <w:spacing w:before="240" w:line="420" w:lineRule="exact"/>
        <w:ind w:firstLine="624"/>
        <w:jc w:val="left"/>
        <w:rPr>
          <w:rFonts w:ascii="宋体" w:hAnsi="宋体"/>
          <w:color w:val="000000"/>
          <w:spacing w:val="16"/>
          <w:sz w:val="24"/>
          <w:szCs w:val="24"/>
        </w:rPr>
      </w:pPr>
      <w:r>
        <w:rPr>
          <w:rFonts w:ascii="幼圆" w:eastAsia="幼圆"/>
          <w:color w:val="000000"/>
          <w:spacing w:val="16"/>
          <w:sz w:val="28"/>
          <w:szCs w:val="28"/>
        </w:rPr>
        <w:tab/>
      </w: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int</w:t>
      </w:r>
      <w:r w:rsidRPr="00FF1980">
        <w:rPr>
          <w:rFonts w:ascii="宋体" w:hAnsi="宋体"/>
          <w:color w:val="000000"/>
          <w:spacing w:val="16"/>
          <w:sz w:val="24"/>
          <w:szCs w:val="24"/>
        </w:rPr>
        <w:t xml:space="preserve"> a=1,b=2;</w:t>
      </w:r>
    </w:p>
    <w:p w14:paraId="449E2B04" w14:textId="2B3F6E62" w:rsidR="00513262" w:rsidRPr="00FF1980" w:rsidRDefault="00513262" w:rsidP="003C602F">
      <w:pPr>
        <w:pStyle w:val="1"/>
        <w:autoSpaceDN w:val="0"/>
        <w:spacing w:before="240" w:line="420" w:lineRule="exact"/>
        <w:ind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/>
          <w:color w:val="000000"/>
          <w:spacing w:val="16"/>
          <w:sz w:val="24"/>
          <w:szCs w:val="24"/>
        </w:rPr>
        <w:tab/>
      </w: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方式一：</w:t>
      </w:r>
    </w:p>
    <w:p w14:paraId="3B7A6E95" w14:textId="5102208A" w:rsidR="00513262" w:rsidRPr="00FF1980" w:rsidRDefault="00513262" w:rsidP="003C602F">
      <w:pPr>
        <w:pStyle w:val="1"/>
        <w:autoSpaceDN w:val="0"/>
        <w:spacing w:before="240" w:line="420" w:lineRule="exact"/>
        <w:ind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/>
          <w:color w:val="000000"/>
          <w:spacing w:val="16"/>
          <w:sz w:val="24"/>
          <w:szCs w:val="24"/>
        </w:rPr>
        <w:tab/>
      </w:r>
      <w:r w:rsidRPr="00FF1980">
        <w:rPr>
          <w:rFonts w:ascii="宋体" w:hAnsi="宋体"/>
          <w:color w:val="000000"/>
          <w:spacing w:val="16"/>
          <w:sz w:val="24"/>
          <w:szCs w:val="24"/>
        </w:rPr>
        <w:tab/>
        <w:t>int tmp = a; a = b; b = tmp;</w:t>
      </w:r>
    </w:p>
    <w:p w14:paraId="59A735FB" w14:textId="336DB588" w:rsidR="00513262" w:rsidRPr="00FF1980" w:rsidRDefault="00513262" w:rsidP="003C602F">
      <w:pPr>
        <w:pStyle w:val="1"/>
        <w:autoSpaceDN w:val="0"/>
        <w:spacing w:before="240" w:line="420" w:lineRule="exact"/>
        <w:ind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/>
          <w:color w:val="000000"/>
          <w:spacing w:val="16"/>
          <w:sz w:val="24"/>
          <w:szCs w:val="24"/>
        </w:rPr>
        <w:tab/>
      </w: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方式二：</w:t>
      </w:r>
    </w:p>
    <w:p w14:paraId="12D9FF18" w14:textId="2551A5C6" w:rsidR="00513262" w:rsidRPr="00FF1980" w:rsidRDefault="00513262" w:rsidP="003C602F">
      <w:pPr>
        <w:pStyle w:val="1"/>
        <w:autoSpaceDN w:val="0"/>
        <w:spacing w:before="240" w:line="420" w:lineRule="exact"/>
        <w:ind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/>
          <w:color w:val="000000"/>
          <w:spacing w:val="16"/>
          <w:sz w:val="24"/>
          <w:szCs w:val="24"/>
        </w:rPr>
        <w:tab/>
      </w:r>
      <w:r w:rsidRPr="00FF1980">
        <w:rPr>
          <w:rFonts w:ascii="宋体" w:hAnsi="宋体"/>
          <w:color w:val="000000"/>
          <w:spacing w:val="16"/>
          <w:sz w:val="24"/>
          <w:szCs w:val="24"/>
        </w:rPr>
        <w:tab/>
        <w:t>a=a+b;b=a-b;a=a-b;</w:t>
      </w:r>
    </w:p>
    <w:p w14:paraId="485156D9" w14:textId="119D8849" w:rsidR="00513262" w:rsidRPr="00FF1980" w:rsidRDefault="00513262" w:rsidP="00513262">
      <w:pPr>
        <w:pStyle w:val="1"/>
        <w:autoSpaceDN w:val="0"/>
        <w:spacing w:before="240" w:line="420" w:lineRule="exact"/>
        <w:ind w:left="216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方式三：</w:t>
      </w:r>
    </w:p>
    <w:p w14:paraId="638223AC" w14:textId="661C4CBA" w:rsidR="00513262" w:rsidRPr="00580C31" w:rsidRDefault="00513262" w:rsidP="00580C31">
      <w:pPr>
        <w:pStyle w:val="ab"/>
        <w:shd w:val="clear" w:color="auto" w:fill="FFFFFF"/>
        <w:spacing w:before="255" w:beforeAutospacing="0" w:after="255" w:afterAutospacing="0" w:line="420" w:lineRule="atLeast"/>
        <w:ind w:left="840" w:firstLine="420"/>
        <w:rPr>
          <w:rFonts w:cs="Times New Roman"/>
          <w:color w:val="000000"/>
          <w:spacing w:val="16"/>
          <w:kern w:val="2"/>
        </w:rPr>
      </w:pPr>
      <w:r w:rsidRPr="00FF1980">
        <w:rPr>
          <w:rFonts w:cs="Times New Roman" w:hint="eastAsia"/>
          <w:color w:val="000000"/>
          <w:spacing w:val="16"/>
          <w:kern w:val="2"/>
        </w:rPr>
        <w:t>a = a^b;b = a^b;a = a^b;</w:t>
      </w:r>
    </w:p>
    <w:p w14:paraId="281E26BF" w14:textId="4D170470" w:rsidR="003C602F" w:rsidRPr="00513262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11、for和while的区别（毕3-4）</w:t>
      </w:r>
    </w:p>
    <w:p w14:paraId="1467CCF5" w14:textId="56F8B424" w:rsidR="00C920A4" w:rsidRPr="00FF1980" w:rsidRDefault="00C920A4" w:rsidP="0094404D">
      <w:pPr>
        <w:pStyle w:val="1"/>
        <w:autoSpaceDN w:val="0"/>
        <w:spacing w:before="240" w:line="420" w:lineRule="exact"/>
        <w:ind w:left="147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for 为了循环而定义的变量在 for 循环结束就在内存中释放。</w:t>
      </w:r>
    </w:p>
    <w:p w14:paraId="071226DD" w14:textId="442E285A" w:rsidR="00513262" w:rsidRDefault="00C920A4" w:rsidP="0094404D">
      <w:pPr>
        <w:pStyle w:val="1"/>
        <w:autoSpaceDN w:val="0"/>
        <w:spacing w:before="240" w:line="420" w:lineRule="exact"/>
        <w:ind w:left="147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while 循环使用的变量在循环结束后还可以继续使用。</w:t>
      </w:r>
    </w:p>
    <w:p w14:paraId="39CEED98" w14:textId="524E09AC" w:rsidR="0094404D" w:rsidRPr="00FF1980" w:rsidRDefault="0094404D" w:rsidP="0094404D">
      <w:pPr>
        <w:pStyle w:val="1"/>
        <w:autoSpaceDN w:val="0"/>
        <w:spacing w:before="240" w:line="420" w:lineRule="exact"/>
        <w:ind w:firstLineChars="254" w:firstLine="691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94404D">
        <w:rPr>
          <w:rFonts w:ascii="宋体" w:hAnsi="宋体" w:hint="eastAsia"/>
          <w:color w:val="000000"/>
          <w:spacing w:val="16"/>
          <w:sz w:val="24"/>
          <w:szCs w:val="24"/>
        </w:rPr>
        <w:t>for循环适用于已知循环次数，while循环适用于未知循环次数。</w:t>
      </w:r>
    </w:p>
    <w:p w14:paraId="27C14774" w14:textId="1759140A" w:rsidR="003C602F" w:rsidRPr="00513262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12、for和while最简单的无限表达形式。（毕3-5）</w:t>
      </w:r>
    </w:p>
    <w:p w14:paraId="4F627070" w14:textId="5C7231E6" w:rsidR="00513262" w:rsidRPr="00FF1980" w:rsidRDefault="00513262" w:rsidP="0094404D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while（1）{}</w:t>
      </w:r>
    </w:p>
    <w:p w14:paraId="55EC5605" w14:textId="751F0F3D" w:rsidR="00513262" w:rsidRPr="00FF1980" w:rsidRDefault="00513262" w:rsidP="0094404D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f</w:t>
      </w:r>
      <w:r w:rsidRPr="00FF1980">
        <w:rPr>
          <w:rFonts w:ascii="宋体" w:hAnsi="宋体"/>
          <w:color w:val="000000"/>
          <w:spacing w:val="16"/>
          <w:sz w:val="24"/>
          <w:szCs w:val="24"/>
        </w:rPr>
        <w:t>or(;;){}</w:t>
      </w:r>
    </w:p>
    <w:p w14:paraId="6835418C" w14:textId="77777777" w:rsidR="00FF1980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t>13、函数中形参和实参的区别。（毕3-12）</w:t>
      </w:r>
    </w:p>
    <w:p w14:paraId="455DBCD1" w14:textId="77777777" w:rsidR="00FF1980" w:rsidRPr="00FF1980" w:rsidRDefault="00FF1980" w:rsidP="0094404D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形参：是一个变量，用于存储调用函数时传递给函数的实际参数。</w:t>
      </w:r>
    </w:p>
    <w:p w14:paraId="3CDEED5B" w14:textId="382171EC" w:rsidR="003C602F" w:rsidRPr="00FF1980" w:rsidRDefault="00FF1980" w:rsidP="0094404D">
      <w:pPr>
        <w:pStyle w:val="1"/>
        <w:autoSpaceDN w:val="0"/>
        <w:spacing w:before="240" w:line="420" w:lineRule="exact"/>
        <w:ind w:left="82"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实参：传递给实际参数的具体数值。</w:t>
      </w:r>
      <w:r w:rsidR="003C602F" w:rsidRPr="00FF1980">
        <w:rPr>
          <w:rFonts w:ascii="宋体" w:hAnsi="宋体" w:hint="eastAsia"/>
          <w:color w:val="000000"/>
          <w:spacing w:val="16"/>
          <w:sz w:val="24"/>
          <w:szCs w:val="24"/>
        </w:rPr>
        <w:t xml:space="preserve">  </w:t>
      </w:r>
    </w:p>
    <w:p w14:paraId="4F448916" w14:textId="77777777" w:rsidR="003C602F" w:rsidRPr="00513262" w:rsidRDefault="003C602F" w:rsidP="003C602F">
      <w:pPr>
        <w:pStyle w:val="1"/>
        <w:autoSpaceDN w:val="0"/>
        <w:spacing w:before="240" w:line="420" w:lineRule="exact"/>
        <w:ind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 w:hint="eastAsia"/>
          <w:b/>
          <w:bCs/>
          <w:color w:val="000000"/>
          <w:spacing w:val="16"/>
          <w:sz w:val="28"/>
          <w:szCs w:val="28"/>
        </w:rPr>
        <w:lastRenderedPageBreak/>
        <w:t>14、优化下面的代码</w:t>
      </w:r>
    </w:p>
    <w:p w14:paraId="134BE058" w14:textId="77777777" w:rsidR="003C602F" w:rsidRPr="00513262" w:rsidRDefault="003C602F" w:rsidP="00513262">
      <w:pPr>
        <w:pStyle w:val="1"/>
        <w:autoSpaceDN w:val="0"/>
        <w:spacing w:before="240" w:line="420" w:lineRule="exact"/>
        <w:ind w:left="214" w:firstLine="626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>for(int x = 0; x &lt; arr.length; x++){</w:t>
      </w:r>
    </w:p>
    <w:p w14:paraId="224EB818" w14:textId="40F92DEF" w:rsidR="00513262" w:rsidRDefault="003C602F" w:rsidP="003C602F">
      <w:pPr>
        <w:pStyle w:val="1"/>
        <w:autoSpaceDN w:val="0"/>
        <w:spacing w:before="240" w:line="420" w:lineRule="exact"/>
        <w:ind w:firstLineChars="0" w:firstLine="0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ab/>
      </w: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ab/>
      </w:r>
      <w:r w:rsid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ab/>
      </w: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 xml:space="preserve">System.out.println(arr[x]); </w:t>
      </w:r>
    </w:p>
    <w:p w14:paraId="60EA5128" w14:textId="394EE25C" w:rsidR="00B738F6" w:rsidRPr="00513262" w:rsidRDefault="003C602F" w:rsidP="00513262">
      <w:pPr>
        <w:pStyle w:val="1"/>
        <w:autoSpaceDN w:val="0"/>
        <w:spacing w:before="240" w:line="420" w:lineRule="exact"/>
        <w:ind w:left="420" w:firstLineChars="0"/>
        <w:jc w:val="left"/>
        <w:rPr>
          <w:rFonts w:ascii="幼圆" w:eastAsia="幼圆"/>
          <w:b/>
          <w:bCs/>
          <w:color w:val="000000"/>
          <w:spacing w:val="16"/>
          <w:sz w:val="28"/>
          <w:szCs w:val="28"/>
        </w:rPr>
      </w:pPr>
      <w:r w:rsidRPr="00513262">
        <w:rPr>
          <w:rFonts w:ascii="幼圆" w:eastAsia="幼圆"/>
          <w:b/>
          <w:bCs/>
          <w:color w:val="000000"/>
          <w:spacing w:val="16"/>
          <w:sz w:val="28"/>
          <w:szCs w:val="28"/>
        </w:rPr>
        <w:t>}</w:t>
      </w:r>
    </w:p>
    <w:p w14:paraId="4792BDDF" w14:textId="10FF9DA1" w:rsidR="00513262" w:rsidRPr="00FF1980" w:rsidRDefault="00513262" w:rsidP="003C602F">
      <w:pPr>
        <w:pStyle w:val="1"/>
        <w:autoSpaceDN w:val="0"/>
        <w:spacing w:before="240" w:line="420" w:lineRule="exact"/>
        <w:ind w:firstLineChars="0" w:firstLine="0"/>
        <w:jc w:val="left"/>
        <w:rPr>
          <w:rFonts w:ascii="宋体" w:hAnsi="宋体"/>
          <w:color w:val="000000"/>
          <w:spacing w:val="16"/>
          <w:sz w:val="24"/>
          <w:szCs w:val="24"/>
        </w:rPr>
      </w:pPr>
      <w:r>
        <w:rPr>
          <w:rFonts w:ascii="幼圆" w:eastAsia="幼圆"/>
          <w:color w:val="000000"/>
          <w:spacing w:val="16"/>
          <w:sz w:val="28"/>
          <w:szCs w:val="28"/>
        </w:rPr>
        <w:tab/>
      </w:r>
      <w:r>
        <w:rPr>
          <w:rFonts w:ascii="幼圆" w:eastAsia="幼圆"/>
          <w:color w:val="000000"/>
          <w:spacing w:val="16"/>
          <w:sz w:val="28"/>
          <w:szCs w:val="28"/>
        </w:rPr>
        <w:tab/>
      </w:r>
      <w:r w:rsidRPr="00FF1980">
        <w:rPr>
          <w:rFonts w:ascii="宋体" w:hAnsi="宋体" w:hint="eastAsia"/>
          <w:color w:val="000000"/>
          <w:spacing w:val="16"/>
          <w:sz w:val="24"/>
          <w:szCs w:val="24"/>
        </w:rPr>
        <w:t>优化：</w:t>
      </w:r>
    </w:p>
    <w:p w14:paraId="5E41FBF3" w14:textId="7E665DCD" w:rsidR="00513262" w:rsidRPr="00FF1980" w:rsidRDefault="00513262" w:rsidP="003C602F">
      <w:pPr>
        <w:pStyle w:val="1"/>
        <w:autoSpaceDN w:val="0"/>
        <w:spacing w:before="240" w:line="420" w:lineRule="exact"/>
        <w:ind w:firstLineChars="0" w:firstLine="0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/>
          <w:color w:val="000000"/>
          <w:spacing w:val="16"/>
          <w:sz w:val="24"/>
          <w:szCs w:val="24"/>
        </w:rPr>
        <w:tab/>
      </w:r>
      <w:r w:rsidRPr="00FF1980">
        <w:rPr>
          <w:rFonts w:ascii="宋体" w:hAnsi="宋体"/>
          <w:color w:val="000000"/>
          <w:spacing w:val="16"/>
          <w:sz w:val="24"/>
          <w:szCs w:val="24"/>
        </w:rPr>
        <w:tab/>
        <w:t>int len = arr.length;</w:t>
      </w:r>
    </w:p>
    <w:p w14:paraId="067295BA" w14:textId="382979A9" w:rsidR="00513262" w:rsidRPr="00FF1980" w:rsidRDefault="00513262" w:rsidP="00513262">
      <w:pPr>
        <w:pStyle w:val="1"/>
        <w:autoSpaceDN w:val="0"/>
        <w:spacing w:before="240" w:line="420" w:lineRule="exact"/>
        <w:ind w:firstLine="544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/>
          <w:color w:val="000000"/>
          <w:spacing w:val="16"/>
          <w:sz w:val="24"/>
          <w:szCs w:val="24"/>
        </w:rPr>
        <w:tab/>
        <w:t>for(int x = 0; x &lt;len; x++){</w:t>
      </w:r>
    </w:p>
    <w:p w14:paraId="1CCCD468" w14:textId="78FD6648" w:rsidR="00513262" w:rsidRPr="00FF1980" w:rsidRDefault="00513262" w:rsidP="00513262">
      <w:pPr>
        <w:pStyle w:val="1"/>
        <w:autoSpaceDN w:val="0"/>
        <w:spacing w:before="240" w:line="420" w:lineRule="exact"/>
        <w:ind w:firstLineChars="0" w:firstLine="0"/>
        <w:jc w:val="left"/>
        <w:rPr>
          <w:rFonts w:ascii="宋体" w:hAnsi="宋体"/>
          <w:color w:val="000000"/>
          <w:spacing w:val="16"/>
          <w:sz w:val="24"/>
          <w:szCs w:val="24"/>
        </w:rPr>
      </w:pPr>
      <w:r w:rsidRPr="00FF1980">
        <w:rPr>
          <w:rFonts w:ascii="宋体" w:hAnsi="宋体"/>
          <w:color w:val="000000"/>
          <w:spacing w:val="16"/>
          <w:sz w:val="24"/>
          <w:szCs w:val="24"/>
        </w:rPr>
        <w:tab/>
      </w:r>
      <w:r w:rsidRPr="00FF1980">
        <w:rPr>
          <w:rFonts w:ascii="宋体" w:hAnsi="宋体"/>
          <w:color w:val="000000"/>
          <w:spacing w:val="16"/>
          <w:sz w:val="24"/>
          <w:szCs w:val="24"/>
        </w:rPr>
        <w:tab/>
      </w:r>
      <w:r w:rsidRPr="00FF1980">
        <w:rPr>
          <w:rFonts w:ascii="宋体" w:hAnsi="宋体"/>
          <w:color w:val="000000"/>
          <w:spacing w:val="16"/>
          <w:sz w:val="24"/>
          <w:szCs w:val="24"/>
        </w:rPr>
        <w:tab/>
        <w:t xml:space="preserve">System.out.println(arr[x]); </w:t>
      </w:r>
    </w:p>
    <w:p w14:paraId="74E6A37C" w14:textId="2A2D095C" w:rsidR="00513262" w:rsidRDefault="00513262" w:rsidP="00513262">
      <w:pPr>
        <w:pStyle w:val="1"/>
        <w:autoSpaceDN w:val="0"/>
        <w:spacing w:before="240" w:line="420" w:lineRule="exact"/>
        <w:ind w:left="420" w:firstLineChars="0"/>
        <w:jc w:val="left"/>
        <w:rPr>
          <w:rFonts w:ascii="幼圆" w:eastAsia="幼圆"/>
          <w:color w:val="000000"/>
          <w:spacing w:val="16"/>
          <w:sz w:val="28"/>
          <w:szCs w:val="28"/>
        </w:rPr>
      </w:pPr>
      <w:r w:rsidRPr="003C602F">
        <w:rPr>
          <w:rFonts w:ascii="幼圆" w:eastAsia="幼圆"/>
          <w:color w:val="000000"/>
          <w:spacing w:val="16"/>
          <w:sz w:val="28"/>
          <w:szCs w:val="28"/>
        </w:rPr>
        <w:t>}</w:t>
      </w:r>
    </w:p>
    <w:p w14:paraId="4C53788B" w14:textId="4F1ABE9D" w:rsidR="00513262" w:rsidRPr="00513262" w:rsidRDefault="00513262" w:rsidP="003C602F">
      <w:pPr>
        <w:pStyle w:val="1"/>
        <w:autoSpaceDN w:val="0"/>
        <w:spacing w:before="240" w:line="420" w:lineRule="exact"/>
        <w:ind w:firstLineChars="0" w:firstLine="0"/>
        <w:jc w:val="left"/>
        <w:rPr>
          <w:rFonts w:ascii="幼圆" w:eastAsia="幼圆"/>
          <w:color w:val="000000"/>
          <w:spacing w:val="16"/>
          <w:sz w:val="28"/>
          <w:szCs w:val="28"/>
        </w:rPr>
      </w:pPr>
    </w:p>
    <w:p w14:paraId="1838466C" w14:textId="77777777" w:rsidR="00511827" w:rsidRPr="00EC22A6" w:rsidRDefault="00511827" w:rsidP="006747EB">
      <w:pPr>
        <w:pStyle w:val="1"/>
        <w:autoSpaceDN w:val="0"/>
        <w:spacing w:line="420" w:lineRule="exact"/>
        <w:ind w:firstLineChars="134" w:firstLine="418"/>
        <w:jc w:val="left"/>
        <w:rPr>
          <w:rFonts w:ascii="幼圆" w:eastAsia="幼圆"/>
          <w:color w:val="000000"/>
          <w:spacing w:val="16"/>
          <w:sz w:val="28"/>
          <w:szCs w:val="28"/>
        </w:rPr>
      </w:pPr>
    </w:p>
    <w:sectPr w:rsidR="00511827" w:rsidRPr="00EC22A6" w:rsidSect="000D63B8">
      <w:headerReference w:type="default" r:id="rId9"/>
      <w:footerReference w:type="default" r:id="rId10"/>
      <w:pgSz w:w="11906" w:h="16838"/>
      <w:pgMar w:top="1418" w:right="1134" w:bottom="1418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9B7CB5" w14:textId="77777777" w:rsidR="00BA0837" w:rsidRDefault="00BA0837" w:rsidP="000D63B8">
      <w:r>
        <w:separator/>
      </w:r>
    </w:p>
  </w:endnote>
  <w:endnote w:type="continuationSeparator" w:id="0">
    <w:p w14:paraId="4B4424A6" w14:textId="77777777" w:rsidR="00BA0837" w:rsidRDefault="00BA0837" w:rsidP="000D6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幼圆">
    <w:altName w:val="幼圆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dobe 黑体 Std R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522" w:type="dxa"/>
      <w:tblBorders>
        <w:top w:val="single" w:sz="18" w:space="0" w:color="808080"/>
        <w:insideV w:val="single" w:sz="18" w:space="0" w:color="808080"/>
      </w:tblBorders>
      <w:tblLayout w:type="fixed"/>
      <w:tblLook w:val="04A0" w:firstRow="1" w:lastRow="0" w:firstColumn="1" w:lastColumn="0" w:noHBand="0" w:noVBand="1"/>
    </w:tblPr>
    <w:tblGrid>
      <w:gridCol w:w="894"/>
      <w:gridCol w:w="7628"/>
    </w:tblGrid>
    <w:tr w:rsidR="004D5819" w14:paraId="1BC3D764" w14:textId="77777777">
      <w:tc>
        <w:tcPr>
          <w:tcW w:w="894" w:type="dxa"/>
        </w:tcPr>
        <w:p w14:paraId="2018B77D" w14:textId="77777777" w:rsidR="004D5819" w:rsidRDefault="004D5819">
          <w:pPr>
            <w:pStyle w:val="a5"/>
            <w:jc w:val="right"/>
            <w:rPr>
              <w:b/>
              <w:bCs/>
              <w:color w:val="4F81BD"/>
              <w:sz w:val="32"/>
              <w:szCs w:val="32"/>
            </w:rPr>
          </w:pPr>
          <w:r>
            <w:rPr>
              <w:sz w:val="22"/>
              <w:szCs w:val="21"/>
            </w:rPr>
            <w:fldChar w:fldCharType="begin"/>
          </w:r>
          <w:r>
            <w:instrText>PAGE   \* MERGEFORMAT</w:instrText>
          </w:r>
          <w:r>
            <w:rPr>
              <w:sz w:val="22"/>
              <w:szCs w:val="21"/>
            </w:rPr>
            <w:fldChar w:fldCharType="separate"/>
          </w:r>
          <w:r w:rsidR="003C602F" w:rsidRPr="003C602F">
            <w:rPr>
              <w:b/>
              <w:bCs/>
              <w:noProof/>
              <w:color w:val="4F81BD"/>
              <w:sz w:val="32"/>
              <w:szCs w:val="32"/>
              <w:lang w:val="zh-CN"/>
            </w:rPr>
            <w:t>2</w:t>
          </w:r>
          <w:r>
            <w:rPr>
              <w:b/>
              <w:bCs/>
              <w:color w:val="4F81BD"/>
              <w:sz w:val="32"/>
              <w:szCs w:val="32"/>
            </w:rPr>
            <w:fldChar w:fldCharType="end"/>
          </w:r>
        </w:p>
      </w:tc>
      <w:tc>
        <w:tcPr>
          <w:tcW w:w="7628" w:type="dxa"/>
        </w:tcPr>
        <w:p w14:paraId="6F43EC0E" w14:textId="77777777" w:rsidR="004D5819" w:rsidRDefault="004D5819">
          <w:pPr>
            <w:pStyle w:val="a5"/>
            <w:jc w:val="right"/>
            <w:rPr>
              <w:sz w:val="21"/>
              <w:szCs w:val="21"/>
            </w:rPr>
          </w:pPr>
          <w:r>
            <w:rPr>
              <w:rFonts w:ascii="幼圆" w:eastAsia="幼圆" w:hint="eastAsia"/>
              <w:sz w:val="21"/>
              <w:szCs w:val="21"/>
            </w:rPr>
            <w:t>重庆邮电大学通信与信息工程学院 逸夫楼</w:t>
          </w:r>
          <w:r>
            <w:rPr>
              <w:rFonts w:ascii="Arial Unicode MS" w:eastAsia="Arial Unicode MS" w:hAnsi="Arial Unicode MS" w:cs="Arial Unicode MS"/>
              <w:sz w:val="21"/>
              <w:szCs w:val="21"/>
            </w:rPr>
            <w:t>107</w:t>
          </w:r>
        </w:p>
      </w:tc>
    </w:tr>
  </w:tbl>
  <w:p w14:paraId="432AC602" w14:textId="77777777" w:rsidR="004D5819" w:rsidRDefault="004D581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BE0EC1" w14:textId="77777777" w:rsidR="00BA0837" w:rsidRDefault="00BA0837" w:rsidP="000D63B8">
      <w:r>
        <w:separator/>
      </w:r>
    </w:p>
  </w:footnote>
  <w:footnote w:type="continuationSeparator" w:id="0">
    <w:p w14:paraId="65788DD2" w14:textId="77777777" w:rsidR="00BA0837" w:rsidRDefault="00BA0837" w:rsidP="000D63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647" w:type="dxa"/>
      <w:tblBorders>
        <w:bottom w:val="single" w:sz="18" w:space="0" w:color="808080"/>
        <w:insideV w:val="single" w:sz="18" w:space="0" w:color="808080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513"/>
      <w:gridCol w:w="1134"/>
    </w:tblGrid>
    <w:tr w:rsidR="004D5819" w14:paraId="4F438E6C" w14:textId="77777777">
      <w:trPr>
        <w:trHeight w:val="288"/>
      </w:trPr>
      <w:tc>
        <w:tcPr>
          <w:tcW w:w="7513" w:type="dxa"/>
        </w:tcPr>
        <w:p w14:paraId="0A22CAB9" w14:textId="77777777" w:rsidR="004D5819" w:rsidRDefault="004D5819">
          <w:pPr>
            <w:pStyle w:val="a7"/>
            <w:wordWrap w:val="0"/>
            <w:jc w:val="right"/>
            <w:rPr>
              <w:rFonts w:ascii="幼圆" w:eastAsia="幼圆" w:hAnsi="黑体"/>
              <w:b/>
              <w:sz w:val="32"/>
              <w:szCs w:val="32"/>
            </w:rPr>
          </w:pPr>
          <w:r>
            <w:rPr>
              <w:rFonts w:ascii="幼圆" w:eastAsia="幼圆" w:hAnsi="黑体" w:hint="eastAsia"/>
              <w:b/>
              <w:sz w:val="32"/>
              <w:szCs w:val="32"/>
            </w:rPr>
            <w:t>重邮-联想 移动互联网应用工程研究中心</w:t>
          </w:r>
        </w:p>
        <w:p w14:paraId="73C7C9E2" w14:textId="77777777" w:rsidR="004D5819" w:rsidRDefault="004D5819">
          <w:pPr>
            <w:pStyle w:val="a7"/>
            <w:jc w:val="right"/>
            <w:rPr>
              <w:rFonts w:ascii="Cambria" w:hAnsi="Cambria"/>
              <w:sz w:val="36"/>
              <w:szCs w:val="36"/>
            </w:rPr>
          </w:pPr>
          <w:r>
            <w:rPr>
              <w:rFonts w:ascii="幼圆" w:eastAsia="幼圆" w:hAnsi="黑体" w:hint="eastAsia"/>
              <w:b/>
              <w:sz w:val="32"/>
              <w:szCs w:val="32"/>
            </w:rPr>
            <w:t>流通文档</w:t>
          </w:r>
        </w:p>
      </w:tc>
      <w:tc>
        <w:tcPr>
          <w:tcW w:w="1134" w:type="dxa"/>
        </w:tcPr>
        <w:p w14:paraId="5298E986" w14:textId="77777777" w:rsidR="004D5819" w:rsidRDefault="004D5819">
          <w:pPr>
            <w:pStyle w:val="a7"/>
            <w:rPr>
              <w:rFonts w:ascii="Arial Unicode MS" w:eastAsia="Arial Unicode MS" w:hAnsi="Arial Unicode MS" w:cs="Arial Unicode MS"/>
              <w:b/>
              <w:bCs/>
              <w:color w:val="4F81BD"/>
              <w:sz w:val="36"/>
              <w:szCs w:val="36"/>
            </w:rPr>
          </w:pPr>
          <w:r>
            <w:rPr>
              <w:rFonts w:ascii="Arial" w:eastAsia="Arial Unicode MS" w:hAnsi="Arial" w:cs="Arial"/>
              <w:b/>
              <w:bCs/>
              <w:sz w:val="36"/>
              <w:szCs w:val="36"/>
            </w:rPr>
            <w:t>2019</w:t>
          </w:r>
        </w:p>
      </w:tc>
    </w:tr>
  </w:tbl>
  <w:p w14:paraId="6DBBAFC8" w14:textId="77777777" w:rsidR="004D5819" w:rsidRDefault="004D5819">
    <w:pPr>
      <w:pStyle w:val="a7"/>
    </w:pPr>
    <w:r>
      <w:rPr>
        <w:noProof/>
      </w:rPr>
      <w:drawing>
        <wp:anchor distT="0" distB="0" distL="114300" distR="114300" simplePos="0" relativeHeight="251657216" behindDoc="0" locked="0" layoutInCell="1" allowOverlap="1" wp14:anchorId="112A14A6" wp14:editId="1666EB44">
          <wp:simplePos x="0" y="0"/>
          <wp:positionH relativeFrom="column">
            <wp:posOffset>-139700</wp:posOffset>
          </wp:positionH>
          <wp:positionV relativeFrom="paragraph">
            <wp:posOffset>-966470</wp:posOffset>
          </wp:positionV>
          <wp:extent cx="821055" cy="720090"/>
          <wp:effectExtent l="0" t="0" r="0" b="4445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08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B2CFD"/>
    <w:multiLevelType w:val="hybridMultilevel"/>
    <w:tmpl w:val="AAA60F62"/>
    <w:lvl w:ilvl="0" w:tplc="FA86812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9625E76"/>
    <w:multiLevelType w:val="singleLevel"/>
    <w:tmpl w:val="59625E76"/>
    <w:lvl w:ilvl="0">
      <w:start w:val="1"/>
      <w:numFmt w:val="decimal"/>
      <w:suff w:val="nothing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7265E"/>
    <w:rsid w:val="000931F8"/>
    <w:rsid w:val="000D63B8"/>
    <w:rsid w:val="000D6F7E"/>
    <w:rsid w:val="000E2E33"/>
    <w:rsid w:val="00122B92"/>
    <w:rsid w:val="001301BE"/>
    <w:rsid w:val="001347CE"/>
    <w:rsid w:val="00135370"/>
    <w:rsid w:val="00140634"/>
    <w:rsid w:val="00157C7F"/>
    <w:rsid w:val="00172A27"/>
    <w:rsid w:val="00176007"/>
    <w:rsid w:val="00190AF4"/>
    <w:rsid w:val="001A2CF0"/>
    <w:rsid w:val="001A4FEF"/>
    <w:rsid w:val="00213C06"/>
    <w:rsid w:val="002204B4"/>
    <w:rsid w:val="00231199"/>
    <w:rsid w:val="00240F64"/>
    <w:rsid w:val="00241E61"/>
    <w:rsid w:val="002757E3"/>
    <w:rsid w:val="002778F3"/>
    <w:rsid w:val="002C716F"/>
    <w:rsid w:val="002D59FE"/>
    <w:rsid w:val="00303760"/>
    <w:rsid w:val="0031192B"/>
    <w:rsid w:val="003438A2"/>
    <w:rsid w:val="00376F5F"/>
    <w:rsid w:val="00381454"/>
    <w:rsid w:val="003B63E9"/>
    <w:rsid w:val="003C602F"/>
    <w:rsid w:val="003D3883"/>
    <w:rsid w:val="00415012"/>
    <w:rsid w:val="004B34CD"/>
    <w:rsid w:val="004C108B"/>
    <w:rsid w:val="004D5819"/>
    <w:rsid w:val="004E2F2C"/>
    <w:rsid w:val="00511827"/>
    <w:rsid w:val="00513262"/>
    <w:rsid w:val="00532EBF"/>
    <w:rsid w:val="00561405"/>
    <w:rsid w:val="00563310"/>
    <w:rsid w:val="00571C87"/>
    <w:rsid w:val="00580C31"/>
    <w:rsid w:val="005C2FCB"/>
    <w:rsid w:val="006209C7"/>
    <w:rsid w:val="0063394C"/>
    <w:rsid w:val="006457DE"/>
    <w:rsid w:val="0065571C"/>
    <w:rsid w:val="006747EB"/>
    <w:rsid w:val="006E7147"/>
    <w:rsid w:val="00742845"/>
    <w:rsid w:val="00755A1D"/>
    <w:rsid w:val="0076608C"/>
    <w:rsid w:val="007740DE"/>
    <w:rsid w:val="007B2D5C"/>
    <w:rsid w:val="007E5616"/>
    <w:rsid w:val="008440CE"/>
    <w:rsid w:val="00847392"/>
    <w:rsid w:val="008571F2"/>
    <w:rsid w:val="00860DB0"/>
    <w:rsid w:val="00876F76"/>
    <w:rsid w:val="008912CE"/>
    <w:rsid w:val="008936AC"/>
    <w:rsid w:val="008A691F"/>
    <w:rsid w:val="008B2E8E"/>
    <w:rsid w:val="008D544B"/>
    <w:rsid w:val="008F7618"/>
    <w:rsid w:val="0094404D"/>
    <w:rsid w:val="0095052C"/>
    <w:rsid w:val="009760C4"/>
    <w:rsid w:val="0099410A"/>
    <w:rsid w:val="009B3FE7"/>
    <w:rsid w:val="009B78DF"/>
    <w:rsid w:val="009F7EBA"/>
    <w:rsid w:val="00A03016"/>
    <w:rsid w:val="00A17CF6"/>
    <w:rsid w:val="00A245D9"/>
    <w:rsid w:val="00A33A0E"/>
    <w:rsid w:val="00A537D3"/>
    <w:rsid w:val="00A570EF"/>
    <w:rsid w:val="00A65DD5"/>
    <w:rsid w:val="00A8532F"/>
    <w:rsid w:val="00A94057"/>
    <w:rsid w:val="00B36C70"/>
    <w:rsid w:val="00B60EFD"/>
    <w:rsid w:val="00B67D0B"/>
    <w:rsid w:val="00B738F6"/>
    <w:rsid w:val="00B81078"/>
    <w:rsid w:val="00B83364"/>
    <w:rsid w:val="00BA0837"/>
    <w:rsid w:val="00BB2F7C"/>
    <w:rsid w:val="00C00C38"/>
    <w:rsid w:val="00C01365"/>
    <w:rsid w:val="00C240B2"/>
    <w:rsid w:val="00C43501"/>
    <w:rsid w:val="00C438F2"/>
    <w:rsid w:val="00C65A10"/>
    <w:rsid w:val="00C711D5"/>
    <w:rsid w:val="00C72746"/>
    <w:rsid w:val="00C734D0"/>
    <w:rsid w:val="00C920A4"/>
    <w:rsid w:val="00CF688C"/>
    <w:rsid w:val="00D44AA8"/>
    <w:rsid w:val="00D80812"/>
    <w:rsid w:val="00D9584E"/>
    <w:rsid w:val="00D974AF"/>
    <w:rsid w:val="00DD3693"/>
    <w:rsid w:val="00DE3EFE"/>
    <w:rsid w:val="00DF46DE"/>
    <w:rsid w:val="00DF7B31"/>
    <w:rsid w:val="00E410CC"/>
    <w:rsid w:val="00E62228"/>
    <w:rsid w:val="00E72F51"/>
    <w:rsid w:val="00E946AA"/>
    <w:rsid w:val="00EA4FB0"/>
    <w:rsid w:val="00EC22A6"/>
    <w:rsid w:val="00F03C6C"/>
    <w:rsid w:val="00F229D4"/>
    <w:rsid w:val="00F31154"/>
    <w:rsid w:val="00F90156"/>
    <w:rsid w:val="00FB0FC6"/>
    <w:rsid w:val="00FF1980"/>
    <w:rsid w:val="00FF2387"/>
    <w:rsid w:val="00FF79D4"/>
    <w:rsid w:val="3EEB12BB"/>
    <w:rsid w:val="66057AE0"/>
    <w:rsid w:val="6BDB33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9E2C7A"/>
  <w15:docId w15:val="{5D50E38C-8340-4FB6-BBC3-EFD2B939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3B8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0D63B8"/>
    <w:rPr>
      <w:sz w:val="18"/>
      <w:szCs w:val="18"/>
    </w:rPr>
  </w:style>
  <w:style w:type="paragraph" w:styleId="a5">
    <w:name w:val="footer"/>
    <w:basedOn w:val="a"/>
    <w:link w:val="a6"/>
    <w:qFormat/>
    <w:rsid w:val="000D63B8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qFormat/>
    <w:rsid w:val="000D63B8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批注框文本 字符"/>
    <w:link w:val="a3"/>
    <w:qFormat/>
    <w:rsid w:val="000D63B8"/>
    <w:rPr>
      <w:kern w:val="2"/>
      <w:sz w:val="18"/>
      <w:szCs w:val="18"/>
    </w:rPr>
  </w:style>
  <w:style w:type="character" w:customStyle="1" w:styleId="a6">
    <w:name w:val="页脚 字符"/>
    <w:link w:val="a5"/>
    <w:qFormat/>
    <w:rsid w:val="000D63B8"/>
    <w:rPr>
      <w:kern w:val="2"/>
      <w:sz w:val="18"/>
    </w:rPr>
  </w:style>
  <w:style w:type="character" w:customStyle="1" w:styleId="a8">
    <w:name w:val="页眉 字符"/>
    <w:link w:val="a7"/>
    <w:rsid w:val="000D63B8"/>
    <w:rPr>
      <w:kern w:val="2"/>
      <w:sz w:val="18"/>
    </w:rPr>
  </w:style>
  <w:style w:type="paragraph" w:customStyle="1" w:styleId="1">
    <w:name w:val="列出段落1"/>
    <w:basedOn w:val="a"/>
    <w:qFormat/>
    <w:rsid w:val="000D63B8"/>
    <w:pPr>
      <w:ind w:firstLineChars="200" w:firstLine="420"/>
    </w:pPr>
  </w:style>
  <w:style w:type="paragraph" w:styleId="a9">
    <w:name w:val="Date"/>
    <w:basedOn w:val="a"/>
    <w:next w:val="a"/>
    <w:link w:val="aa"/>
    <w:uiPriority w:val="99"/>
    <w:semiHidden/>
    <w:unhideWhenUsed/>
    <w:rsid w:val="00D9584E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D9584E"/>
    <w:rPr>
      <w:kern w:val="2"/>
      <w:sz w:val="21"/>
    </w:rPr>
  </w:style>
  <w:style w:type="paragraph" w:styleId="ab">
    <w:name w:val="Normal (Web)"/>
    <w:basedOn w:val="a"/>
    <w:uiPriority w:val="99"/>
    <w:unhideWhenUsed/>
    <w:rsid w:val="005118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41E61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B8336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83364"/>
    <w:rPr>
      <w:rFonts w:ascii="宋体" w:hAnsi="宋体" w:cs="宋体"/>
      <w:sz w:val="24"/>
      <w:szCs w:val="24"/>
    </w:rPr>
  </w:style>
  <w:style w:type="character" w:customStyle="1" w:styleId="variable">
    <w:name w:val="variable"/>
    <w:basedOn w:val="a0"/>
    <w:rsid w:val="00B83364"/>
  </w:style>
  <w:style w:type="character" w:customStyle="1" w:styleId="string">
    <w:name w:val="string"/>
    <w:basedOn w:val="a0"/>
    <w:rsid w:val="00B83364"/>
  </w:style>
  <w:style w:type="character" w:customStyle="1" w:styleId="constant">
    <w:name w:val="constant"/>
    <w:basedOn w:val="a0"/>
    <w:rsid w:val="001A2CF0"/>
  </w:style>
  <w:style w:type="character" w:styleId="ac">
    <w:name w:val="Hyperlink"/>
    <w:basedOn w:val="a0"/>
    <w:uiPriority w:val="99"/>
    <w:unhideWhenUsed/>
    <w:rsid w:val="001A2CF0"/>
    <w:rPr>
      <w:color w:val="0563C1" w:themeColor="hyperlink"/>
      <w:u w:val="single"/>
    </w:rPr>
  </w:style>
  <w:style w:type="character" w:customStyle="1" w:styleId="symbol">
    <w:name w:val="symbol"/>
    <w:basedOn w:val="a0"/>
    <w:rsid w:val="00DF46DE"/>
  </w:style>
  <w:style w:type="paragraph" w:styleId="ad">
    <w:name w:val="Document Map"/>
    <w:basedOn w:val="a"/>
    <w:link w:val="ae"/>
    <w:uiPriority w:val="99"/>
    <w:semiHidden/>
    <w:unhideWhenUsed/>
    <w:rsid w:val="009F7EBA"/>
    <w:rPr>
      <w:rFonts w:ascii="宋体"/>
      <w:sz w:val="18"/>
      <w:szCs w:val="18"/>
    </w:rPr>
  </w:style>
  <w:style w:type="character" w:customStyle="1" w:styleId="ae">
    <w:name w:val="文档结构图 字符"/>
    <w:basedOn w:val="a0"/>
    <w:link w:val="ad"/>
    <w:uiPriority w:val="99"/>
    <w:semiHidden/>
    <w:rsid w:val="009F7EBA"/>
    <w:rPr>
      <w:rFonts w:ascii="宋体"/>
      <w:kern w:val="2"/>
      <w:sz w:val="18"/>
      <w:szCs w:val="18"/>
    </w:rPr>
  </w:style>
  <w:style w:type="character" w:customStyle="1" w:styleId="number">
    <w:name w:val="number"/>
    <w:basedOn w:val="a0"/>
    <w:rsid w:val="00674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5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ID\&#26085;&#24120;\&#24037;&#20316;&#24635;&#32467;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E14B21-23B9-4511-B1FD-CCBEF1980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339</TotalTime>
  <Pages>1</Pages>
  <Words>502</Words>
  <Characters>2863</Characters>
  <Application>Microsoft Office Word</Application>
  <DocSecurity>0</DocSecurity>
  <Lines>23</Lines>
  <Paragraphs>6</Paragraphs>
  <ScaleCrop>false</ScaleCrop>
  <Company>Sky123.Org</Company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NMID</dc:creator>
  <cp:lastModifiedBy>3115035620@qq.com</cp:lastModifiedBy>
  <cp:revision>16</cp:revision>
  <cp:lastPrinted>2020-05-11T15:09:00Z</cp:lastPrinted>
  <dcterms:created xsi:type="dcterms:W3CDTF">2017-07-15T04:38:00Z</dcterms:created>
  <dcterms:modified xsi:type="dcterms:W3CDTF">2020-05-11T15:10:00Z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2052-10.1.0.6205</vt:lpwstr>
  </property>
</Properties>
</file>